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69C6" w14:textId="77777777" w:rsidR="008F2BE5" w:rsidRPr="008F2BE5" w:rsidRDefault="008F2BE5" w:rsidP="008F2BE5">
      <w:pPr>
        <w:pStyle w:val="af"/>
      </w:pPr>
      <w:r w:rsidRPr="008F2BE5">
        <w:t>Distributed EV Charging Scheduling Under Time-Varying Electricity Prices: A Decomposition and ADMM-Based Approach</w:t>
      </w:r>
    </w:p>
    <w:p w14:paraId="6151C5D1" w14:textId="77777777" w:rsidR="008F2BE5" w:rsidRPr="008F2BE5" w:rsidRDefault="008F2BE5" w:rsidP="009C712A">
      <w:pPr>
        <w:pStyle w:val="1"/>
        <w:numPr>
          <w:ilvl w:val="0"/>
          <w:numId w:val="0"/>
        </w:numPr>
        <w:ind w:left="425" w:hanging="425"/>
      </w:pPr>
      <w:r w:rsidRPr="008F2BE5">
        <w:t>Brief Description and Abstract</w:t>
      </w:r>
    </w:p>
    <w:p w14:paraId="191ECA8E" w14:textId="77777777" w:rsidR="008F2BE5" w:rsidRPr="008F2BE5" w:rsidRDefault="008F2BE5" w:rsidP="008F2BE5">
      <w:pPr>
        <w:pStyle w:val="a3"/>
        <w:ind w:firstLine="420"/>
      </w:pPr>
      <w:r w:rsidRPr="008F2BE5">
        <w:t>This project studies a distributed optimization problem for coordinated electric vehicle (EV) charging in a smart charging network. The main topic is how to schedule the charging power of multiple EVs over time in a computationally efficient and scalable way, while satisfying practical constraints such as transformer capacity limits, per-vehicle charging rate bounds, charging deadlines, and time-varying electricity prices. The objective is to reduce the total charging cost and peak demand, and at the same time improve charging fairness among users.</w:t>
      </w:r>
    </w:p>
    <w:p w14:paraId="4D4D6514" w14:textId="77777777" w:rsidR="008F2BE5" w:rsidRPr="008F2BE5" w:rsidRDefault="008F2BE5" w:rsidP="008F2BE5">
      <w:pPr>
        <w:pStyle w:val="a3"/>
        <w:ind w:firstLine="420"/>
      </w:pPr>
      <w:r w:rsidRPr="008F2BE5">
        <w:t>The motivation of this topic is that EV charging is naturally a large-scale optimization problem. When the number of vehicles becomes large, a fully centralized solution may suffer from high computational complexity, communication overhead, and low flexibility in distributed implementation. Therefore, this project will investigate whether decomposition-based optimization methods, especially dual decomposition and ADMM, can achieve performance close to the centralized optimum while enabling distributed computation.</w:t>
      </w:r>
    </w:p>
    <w:p w14:paraId="2D2B92A6" w14:textId="77777777" w:rsidR="008F2BE5" w:rsidRPr="008F2BE5" w:rsidRDefault="008F2BE5" w:rsidP="008F2BE5">
      <w:pPr>
        <w:pStyle w:val="a3"/>
        <w:ind w:firstLine="420"/>
      </w:pPr>
      <w:r w:rsidRPr="008F2BE5">
        <w:t>The project will first formulate a centralized convex optimization model for coordinated EV charging. In the basic model, each EV has an arrival time, a departure time, an energy demand, and a charging power constraint. The network side has a global or local power limit, and the electricity price may vary across time slots. A fairness term may also be introduced so that the charging strategy does not heavily favor only a small portion of vehicles. Based on this formulation, the project will derive distributed solution methods. In particular, dual decomposition will be used to separate the coupling constraints through dual variables, and ADMM will be used to further study distributed coordination with better robustness and convergence behavior.</w:t>
      </w:r>
    </w:p>
    <w:p w14:paraId="7BA5B0BC" w14:textId="77777777" w:rsidR="008F2BE5" w:rsidRPr="008F2BE5" w:rsidRDefault="008F2BE5" w:rsidP="008F2BE5">
      <w:pPr>
        <w:pStyle w:val="a3"/>
        <w:ind w:firstLine="420"/>
      </w:pPr>
      <w:r w:rsidRPr="008F2BE5">
        <w:t xml:space="preserve">The report will review at least five related papers on EV charging optimization, distributed energy management, decomposition methods, and ADMM-based scheduling. Their formulations, assumptions, advantages, and limitations will be compared in a unified optimization framework. Based on this review, the project will provide a small extension by considering time-varying </w:t>
      </w:r>
      <w:r w:rsidRPr="008F2BE5">
        <w:lastRenderedPageBreak/>
        <w:t>electricity prices together with a simple fairness-aware charging objective, and then compare three solution strategies: centralized optimization, dual decomposition, and ADMM.</w:t>
      </w:r>
    </w:p>
    <w:p w14:paraId="1E7A129C" w14:textId="2E56C9EE" w:rsidR="008F2BE5" w:rsidRPr="008F2BE5" w:rsidRDefault="008F2BE5" w:rsidP="008F2BE5">
      <w:pPr>
        <w:pStyle w:val="a3"/>
        <w:ind w:firstLine="420"/>
      </w:pPr>
      <w:r w:rsidRPr="008F2BE5">
        <w:t>The numerical part will be implemented in Python on synthetic charging scenarios with different numbers of EVs. The comparison will focus on total cost, peak load, convergence speed, and fairness. The expected outcome is to show that distributed methods can closely approach the centralized solution while being more scalable and more suitable for practical smart charging systems.</w:t>
      </w:r>
    </w:p>
    <w:p w14:paraId="61BB5030" w14:textId="77777777" w:rsidR="00A25B0C" w:rsidRPr="008F2BE5" w:rsidRDefault="00A25B0C" w:rsidP="008F2BE5"/>
    <w:sectPr w:rsidR="00A25B0C" w:rsidRPr="008F2B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CD6EE" w14:textId="77777777" w:rsidR="00E97B3C" w:rsidRDefault="00E97B3C" w:rsidP="000B6F05">
      <w:r>
        <w:separator/>
      </w:r>
    </w:p>
  </w:endnote>
  <w:endnote w:type="continuationSeparator" w:id="0">
    <w:p w14:paraId="3C0BBA4D" w14:textId="77777777" w:rsidR="00E97B3C" w:rsidRDefault="00E97B3C" w:rsidP="000B6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EB6B7" w14:textId="77777777" w:rsidR="00E97B3C" w:rsidRDefault="00E97B3C" w:rsidP="000B6F05">
      <w:r>
        <w:separator/>
      </w:r>
    </w:p>
  </w:footnote>
  <w:footnote w:type="continuationSeparator" w:id="0">
    <w:p w14:paraId="63EC7F2B" w14:textId="77777777" w:rsidR="00E97B3C" w:rsidRDefault="00E97B3C" w:rsidP="000B6F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44BC2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3690BBC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0E262F54"/>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57E087F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28898B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198D76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6040FFC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E1AE35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A29BD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C168370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1A42397"/>
    <w:multiLevelType w:val="hybridMultilevel"/>
    <w:tmpl w:val="136692CE"/>
    <w:lvl w:ilvl="0" w:tplc="F942EA3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45D0D02"/>
    <w:multiLevelType w:val="hybridMultilevel"/>
    <w:tmpl w:val="53485B46"/>
    <w:lvl w:ilvl="0" w:tplc="B5DC268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B3F2002"/>
    <w:multiLevelType w:val="hybridMultilevel"/>
    <w:tmpl w:val="443E672A"/>
    <w:lvl w:ilvl="0" w:tplc="60AE4A1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0AC4E84"/>
    <w:multiLevelType w:val="multilevel"/>
    <w:tmpl w:val="C1B6DFEE"/>
    <w:lvl w:ilvl="0">
      <w:start w:val="1"/>
      <w:numFmt w:val="decimal"/>
      <w:lvlText w:val="%1"/>
      <w:lvlJc w:val="left"/>
      <w:pPr>
        <w:ind w:left="425" w:hanging="425"/>
      </w:pPr>
      <w:rPr>
        <w:rFonts w:ascii="Times New Roman" w:eastAsia="仿宋" w:hAnsi="Times New Roman" w:hint="default"/>
        <w:b/>
        <w:i w:val="0"/>
        <w:sz w:val="28"/>
      </w:rPr>
    </w:lvl>
    <w:lvl w:ilvl="1">
      <w:start w:val="1"/>
      <w:numFmt w:val="decimal"/>
      <w:lvlText w:val="%1.%2"/>
      <w:lvlJc w:val="left"/>
      <w:pPr>
        <w:ind w:left="425" w:hanging="425"/>
      </w:pPr>
      <w:rPr>
        <w:rFonts w:ascii="Times New Roman" w:eastAsia="仿宋" w:hAnsi="Times New Roman" w:hint="default"/>
        <w:b/>
        <w:i w:val="0"/>
        <w:sz w:val="24"/>
      </w:rPr>
    </w:lvl>
    <w:lvl w:ilvl="2">
      <w:start w:val="1"/>
      <w:numFmt w:val="decimal"/>
      <w:suff w:val="space"/>
      <w:lvlText w:val="%1.%2.%3"/>
      <w:lvlJc w:val="left"/>
      <w:pPr>
        <w:ind w:left="425" w:hanging="425"/>
      </w:pPr>
      <w:rPr>
        <w:rFonts w:ascii="Times New Roman" w:eastAsia="仿宋"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14F70C72"/>
    <w:multiLevelType w:val="hybridMultilevel"/>
    <w:tmpl w:val="627A648C"/>
    <w:lvl w:ilvl="0" w:tplc="2B84E59C">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DC844AF"/>
    <w:multiLevelType w:val="multilevel"/>
    <w:tmpl w:val="5F7A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0F0A43"/>
    <w:multiLevelType w:val="multilevel"/>
    <w:tmpl w:val="AE8A6CD0"/>
    <w:lvl w:ilvl="0">
      <w:start w:val="1"/>
      <w:numFmt w:val="decimal"/>
      <w:pStyle w:val="1"/>
      <w:lvlText w:val="%1"/>
      <w:lvlJc w:val="left"/>
      <w:pPr>
        <w:ind w:left="425" w:hanging="425"/>
      </w:pPr>
      <w:rPr>
        <w:rFonts w:hint="eastAsia"/>
      </w:rPr>
    </w:lvl>
    <w:lvl w:ilvl="1">
      <w:start w:val="1"/>
      <w:numFmt w:val="decimal"/>
      <w:pStyle w:val="2"/>
      <w:lvlText w:val="%1.%2"/>
      <w:lvlJc w:val="left"/>
      <w:pPr>
        <w:ind w:left="1560" w:hanging="567"/>
      </w:pPr>
      <w:rPr>
        <w:rFonts w:hint="eastAsia"/>
      </w:rPr>
    </w:lvl>
    <w:lvl w:ilvl="2">
      <w:start w:val="1"/>
      <w:numFmt w:val="decimal"/>
      <w:pStyle w:val="3"/>
      <w:lvlText w:val="%1.%2.%3"/>
      <w:lvlJc w:val="left"/>
      <w:pPr>
        <w:ind w:left="3261"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5E076C68"/>
    <w:multiLevelType w:val="multilevel"/>
    <w:tmpl w:val="6108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37916"/>
    <w:multiLevelType w:val="hybridMultilevel"/>
    <w:tmpl w:val="35BAA3AA"/>
    <w:lvl w:ilvl="0" w:tplc="A4E2FD3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06C354D"/>
    <w:multiLevelType w:val="multilevel"/>
    <w:tmpl w:val="EF3E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BA5007"/>
    <w:multiLevelType w:val="hybridMultilevel"/>
    <w:tmpl w:val="EF506F9C"/>
    <w:lvl w:ilvl="0" w:tplc="9C9800B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0159670">
    <w:abstractNumId w:val="8"/>
  </w:num>
  <w:num w:numId="2" w16cid:durableId="1118256864">
    <w:abstractNumId w:val="3"/>
  </w:num>
  <w:num w:numId="3" w16cid:durableId="2137796487">
    <w:abstractNumId w:val="2"/>
  </w:num>
  <w:num w:numId="4" w16cid:durableId="1107966806">
    <w:abstractNumId w:val="1"/>
  </w:num>
  <w:num w:numId="5" w16cid:durableId="345790252">
    <w:abstractNumId w:val="0"/>
  </w:num>
  <w:num w:numId="6" w16cid:durableId="307907724">
    <w:abstractNumId w:val="9"/>
  </w:num>
  <w:num w:numId="7" w16cid:durableId="970332108">
    <w:abstractNumId w:val="7"/>
  </w:num>
  <w:num w:numId="8" w16cid:durableId="184172929">
    <w:abstractNumId w:val="6"/>
  </w:num>
  <w:num w:numId="9" w16cid:durableId="2022276321">
    <w:abstractNumId w:val="5"/>
  </w:num>
  <w:num w:numId="10" w16cid:durableId="933827287">
    <w:abstractNumId w:val="4"/>
  </w:num>
  <w:num w:numId="11" w16cid:durableId="1154757901">
    <w:abstractNumId w:val="14"/>
  </w:num>
  <w:num w:numId="12" w16cid:durableId="202063617">
    <w:abstractNumId w:val="11"/>
  </w:num>
  <w:num w:numId="13" w16cid:durableId="1675109102">
    <w:abstractNumId w:val="10"/>
  </w:num>
  <w:num w:numId="14" w16cid:durableId="1456871369">
    <w:abstractNumId w:val="18"/>
  </w:num>
  <w:num w:numId="15" w16cid:durableId="1471631063">
    <w:abstractNumId w:val="12"/>
  </w:num>
  <w:num w:numId="16" w16cid:durableId="708988708">
    <w:abstractNumId w:val="20"/>
  </w:num>
  <w:num w:numId="17" w16cid:durableId="796683451">
    <w:abstractNumId w:val="20"/>
  </w:num>
  <w:num w:numId="18" w16cid:durableId="114254230">
    <w:abstractNumId w:val="20"/>
  </w:num>
  <w:num w:numId="19" w16cid:durableId="1822228994">
    <w:abstractNumId w:val="13"/>
  </w:num>
  <w:num w:numId="20" w16cid:durableId="531264089">
    <w:abstractNumId w:val="13"/>
  </w:num>
  <w:num w:numId="21" w16cid:durableId="1863669492">
    <w:abstractNumId w:val="13"/>
  </w:num>
  <w:num w:numId="22" w16cid:durableId="107969090">
    <w:abstractNumId w:val="16"/>
  </w:num>
  <w:num w:numId="23" w16cid:durableId="1451781532">
    <w:abstractNumId w:val="16"/>
  </w:num>
  <w:num w:numId="24" w16cid:durableId="444614797">
    <w:abstractNumId w:val="16"/>
  </w:num>
  <w:num w:numId="25" w16cid:durableId="1282224257">
    <w:abstractNumId w:val="16"/>
  </w:num>
  <w:num w:numId="26" w16cid:durableId="834347143">
    <w:abstractNumId w:val="16"/>
  </w:num>
  <w:num w:numId="27" w16cid:durableId="1390809166">
    <w:abstractNumId w:val="16"/>
  </w:num>
  <w:num w:numId="28" w16cid:durableId="1227491180">
    <w:abstractNumId w:val="16"/>
  </w:num>
  <w:num w:numId="29" w16cid:durableId="847059841">
    <w:abstractNumId w:val="16"/>
  </w:num>
  <w:num w:numId="30" w16cid:durableId="324170951">
    <w:abstractNumId w:val="15"/>
  </w:num>
  <w:num w:numId="31" w16cid:durableId="1639531815">
    <w:abstractNumId w:val="17"/>
  </w:num>
  <w:num w:numId="32" w16cid:durableId="12718133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SystemFonts/>
  <w:bordersDoNotSurroundHeader/>
  <w:bordersDoNotSurroundFooter/>
  <w:proofState w:spelling="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420"/>
  <w:drawingGridVerticalSpacing w:val="156"/>
  <w:displayHorizontalDrawingGridEvery w:val="0"/>
  <w:displayVerticalDrawingGridEvery w:val="2"/>
  <w:characterSpacingControl w:val="compressPunctuation"/>
  <w:hdrShapeDefaults>
    <o:shapedefaults v:ext="edit" spidmax="2050">
      <o:colormru v:ext="edit" colors="#caeaca,#cae9f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E5"/>
    <w:rsid w:val="00001403"/>
    <w:rsid w:val="00004FD1"/>
    <w:rsid w:val="00005581"/>
    <w:rsid w:val="000067C5"/>
    <w:rsid w:val="00014E88"/>
    <w:rsid w:val="00017C2E"/>
    <w:rsid w:val="000216CF"/>
    <w:rsid w:val="00030BDC"/>
    <w:rsid w:val="00041BEC"/>
    <w:rsid w:val="00044F4C"/>
    <w:rsid w:val="0005144A"/>
    <w:rsid w:val="00055B0A"/>
    <w:rsid w:val="00072163"/>
    <w:rsid w:val="00075DDF"/>
    <w:rsid w:val="00080E97"/>
    <w:rsid w:val="00083D76"/>
    <w:rsid w:val="00094046"/>
    <w:rsid w:val="00097FE3"/>
    <w:rsid w:val="000A4E56"/>
    <w:rsid w:val="000B2EE1"/>
    <w:rsid w:val="000B3BB8"/>
    <w:rsid w:val="000B6F05"/>
    <w:rsid w:val="000C1C21"/>
    <w:rsid w:val="000C1FD1"/>
    <w:rsid w:val="000C37E2"/>
    <w:rsid w:val="000C6939"/>
    <w:rsid w:val="000D0C26"/>
    <w:rsid w:val="000D75FA"/>
    <w:rsid w:val="000E58E2"/>
    <w:rsid w:val="000F2DE1"/>
    <w:rsid w:val="000F3503"/>
    <w:rsid w:val="000F4A07"/>
    <w:rsid w:val="001013E9"/>
    <w:rsid w:val="001027A3"/>
    <w:rsid w:val="001029CD"/>
    <w:rsid w:val="00103EC5"/>
    <w:rsid w:val="00115A78"/>
    <w:rsid w:val="0012598A"/>
    <w:rsid w:val="00134DF4"/>
    <w:rsid w:val="0014081D"/>
    <w:rsid w:val="001413D6"/>
    <w:rsid w:val="00141660"/>
    <w:rsid w:val="0014433D"/>
    <w:rsid w:val="00146853"/>
    <w:rsid w:val="001502AE"/>
    <w:rsid w:val="00153C82"/>
    <w:rsid w:val="00157590"/>
    <w:rsid w:val="0016130F"/>
    <w:rsid w:val="00161390"/>
    <w:rsid w:val="00161F24"/>
    <w:rsid w:val="001645AC"/>
    <w:rsid w:val="001652BF"/>
    <w:rsid w:val="00165456"/>
    <w:rsid w:val="00166FC4"/>
    <w:rsid w:val="001816E5"/>
    <w:rsid w:val="00185CBC"/>
    <w:rsid w:val="001861A4"/>
    <w:rsid w:val="001864DB"/>
    <w:rsid w:val="00186653"/>
    <w:rsid w:val="001906E8"/>
    <w:rsid w:val="001B2A05"/>
    <w:rsid w:val="001B3011"/>
    <w:rsid w:val="001B32F5"/>
    <w:rsid w:val="001B5F01"/>
    <w:rsid w:val="001B75C0"/>
    <w:rsid w:val="001E1C76"/>
    <w:rsid w:val="001E4C81"/>
    <w:rsid w:val="001E608E"/>
    <w:rsid w:val="001F562C"/>
    <w:rsid w:val="001F7697"/>
    <w:rsid w:val="00200A39"/>
    <w:rsid w:val="002050FB"/>
    <w:rsid w:val="002059F7"/>
    <w:rsid w:val="0020771A"/>
    <w:rsid w:val="00211D74"/>
    <w:rsid w:val="00216E42"/>
    <w:rsid w:val="00217E47"/>
    <w:rsid w:val="002207CC"/>
    <w:rsid w:val="00221900"/>
    <w:rsid w:val="00223869"/>
    <w:rsid w:val="00224AC4"/>
    <w:rsid w:val="00226414"/>
    <w:rsid w:val="0023087F"/>
    <w:rsid w:val="00233E90"/>
    <w:rsid w:val="00235219"/>
    <w:rsid w:val="0023537B"/>
    <w:rsid w:val="00251BE6"/>
    <w:rsid w:val="00255BD3"/>
    <w:rsid w:val="00256BFF"/>
    <w:rsid w:val="0025711B"/>
    <w:rsid w:val="00257269"/>
    <w:rsid w:val="00257AEF"/>
    <w:rsid w:val="00263BB6"/>
    <w:rsid w:val="00281A06"/>
    <w:rsid w:val="00284AC9"/>
    <w:rsid w:val="00286929"/>
    <w:rsid w:val="002960C8"/>
    <w:rsid w:val="00297134"/>
    <w:rsid w:val="00297399"/>
    <w:rsid w:val="002A7C42"/>
    <w:rsid w:val="002B4A62"/>
    <w:rsid w:val="002C4EE4"/>
    <w:rsid w:val="002C5152"/>
    <w:rsid w:val="002E0367"/>
    <w:rsid w:val="002E087A"/>
    <w:rsid w:val="002E4B14"/>
    <w:rsid w:val="002F0603"/>
    <w:rsid w:val="002F2FFB"/>
    <w:rsid w:val="003037DA"/>
    <w:rsid w:val="0030568A"/>
    <w:rsid w:val="003112A7"/>
    <w:rsid w:val="00312613"/>
    <w:rsid w:val="003127EA"/>
    <w:rsid w:val="0032104C"/>
    <w:rsid w:val="003262A4"/>
    <w:rsid w:val="00330CE8"/>
    <w:rsid w:val="00340D04"/>
    <w:rsid w:val="00342B5F"/>
    <w:rsid w:val="003432D2"/>
    <w:rsid w:val="00351271"/>
    <w:rsid w:val="003515FE"/>
    <w:rsid w:val="00352D4F"/>
    <w:rsid w:val="003540FD"/>
    <w:rsid w:val="00356441"/>
    <w:rsid w:val="00366651"/>
    <w:rsid w:val="00367FE9"/>
    <w:rsid w:val="003749E1"/>
    <w:rsid w:val="00374C4A"/>
    <w:rsid w:val="00381C03"/>
    <w:rsid w:val="00382817"/>
    <w:rsid w:val="00387878"/>
    <w:rsid w:val="00387E9F"/>
    <w:rsid w:val="0039494D"/>
    <w:rsid w:val="00395BFD"/>
    <w:rsid w:val="00397C0E"/>
    <w:rsid w:val="003A59F7"/>
    <w:rsid w:val="003B32E8"/>
    <w:rsid w:val="003B71D3"/>
    <w:rsid w:val="003B76D8"/>
    <w:rsid w:val="003C4A11"/>
    <w:rsid w:val="003C723A"/>
    <w:rsid w:val="003D4AC6"/>
    <w:rsid w:val="003D7BB4"/>
    <w:rsid w:val="003F060B"/>
    <w:rsid w:val="003F3183"/>
    <w:rsid w:val="003F3955"/>
    <w:rsid w:val="003F445E"/>
    <w:rsid w:val="00401389"/>
    <w:rsid w:val="00410482"/>
    <w:rsid w:val="00421799"/>
    <w:rsid w:val="004267ED"/>
    <w:rsid w:val="00432F7F"/>
    <w:rsid w:val="004330BE"/>
    <w:rsid w:val="00437865"/>
    <w:rsid w:val="0044666D"/>
    <w:rsid w:val="0045304E"/>
    <w:rsid w:val="0045659C"/>
    <w:rsid w:val="0046169F"/>
    <w:rsid w:val="00463E9F"/>
    <w:rsid w:val="00474C3A"/>
    <w:rsid w:val="00481C80"/>
    <w:rsid w:val="00483DF9"/>
    <w:rsid w:val="00487F48"/>
    <w:rsid w:val="004903E6"/>
    <w:rsid w:val="00493206"/>
    <w:rsid w:val="00494330"/>
    <w:rsid w:val="0049502A"/>
    <w:rsid w:val="004A0E12"/>
    <w:rsid w:val="004A68B8"/>
    <w:rsid w:val="004A7259"/>
    <w:rsid w:val="004C4813"/>
    <w:rsid w:val="004D07EC"/>
    <w:rsid w:val="004D3A7A"/>
    <w:rsid w:val="004E4553"/>
    <w:rsid w:val="004F3FB4"/>
    <w:rsid w:val="005040C2"/>
    <w:rsid w:val="00510567"/>
    <w:rsid w:val="00524AF3"/>
    <w:rsid w:val="0054311B"/>
    <w:rsid w:val="00544532"/>
    <w:rsid w:val="00550E65"/>
    <w:rsid w:val="005544F2"/>
    <w:rsid w:val="00555C24"/>
    <w:rsid w:val="00556C1D"/>
    <w:rsid w:val="00563276"/>
    <w:rsid w:val="00582EB0"/>
    <w:rsid w:val="005927BE"/>
    <w:rsid w:val="005A1039"/>
    <w:rsid w:val="005A137D"/>
    <w:rsid w:val="005A2ED2"/>
    <w:rsid w:val="005A6C7F"/>
    <w:rsid w:val="005B2E62"/>
    <w:rsid w:val="005B7A15"/>
    <w:rsid w:val="005B7A1C"/>
    <w:rsid w:val="005C52A1"/>
    <w:rsid w:val="005D14B1"/>
    <w:rsid w:val="005D2549"/>
    <w:rsid w:val="005D613E"/>
    <w:rsid w:val="005E2C88"/>
    <w:rsid w:val="005F75E2"/>
    <w:rsid w:val="005F79CD"/>
    <w:rsid w:val="0061057C"/>
    <w:rsid w:val="006115C4"/>
    <w:rsid w:val="00613917"/>
    <w:rsid w:val="00620DD0"/>
    <w:rsid w:val="006248A5"/>
    <w:rsid w:val="006263F9"/>
    <w:rsid w:val="00630D8A"/>
    <w:rsid w:val="0063551A"/>
    <w:rsid w:val="0063695F"/>
    <w:rsid w:val="006403F7"/>
    <w:rsid w:val="00640B84"/>
    <w:rsid w:val="00665751"/>
    <w:rsid w:val="00673C54"/>
    <w:rsid w:val="00673CC0"/>
    <w:rsid w:val="00681A29"/>
    <w:rsid w:val="0069399B"/>
    <w:rsid w:val="00694300"/>
    <w:rsid w:val="006A1714"/>
    <w:rsid w:val="006A4538"/>
    <w:rsid w:val="006B2C1B"/>
    <w:rsid w:val="006B33D3"/>
    <w:rsid w:val="006B65FB"/>
    <w:rsid w:val="006B6BB9"/>
    <w:rsid w:val="006C0D41"/>
    <w:rsid w:val="006C13AA"/>
    <w:rsid w:val="006C4BBA"/>
    <w:rsid w:val="006D3E54"/>
    <w:rsid w:val="006D6D71"/>
    <w:rsid w:val="006E211F"/>
    <w:rsid w:val="006E2307"/>
    <w:rsid w:val="00702919"/>
    <w:rsid w:val="00707035"/>
    <w:rsid w:val="0071174B"/>
    <w:rsid w:val="0071211E"/>
    <w:rsid w:val="00723D8B"/>
    <w:rsid w:val="00727683"/>
    <w:rsid w:val="00733BD5"/>
    <w:rsid w:val="007347C1"/>
    <w:rsid w:val="007445E6"/>
    <w:rsid w:val="00744FE0"/>
    <w:rsid w:val="0075027A"/>
    <w:rsid w:val="00750716"/>
    <w:rsid w:val="00756F5C"/>
    <w:rsid w:val="0077107E"/>
    <w:rsid w:val="007716FC"/>
    <w:rsid w:val="007877E4"/>
    <w:rsid w:val="00791867"/>
    <w:rsid w:val="007A0341"/>
    <w:rsid w:val="007A086F"/>
    <w:rsid w:val="007A1340"/>
    <w:rsid w:val="007A3EB9"/>
    <w:rsid w:val="007A4CC4"/>
    <w:rsid w:val="007A772E"/>
    <w:rsid w:val="007B316E"/>
    <w:rsid w:val="007C14BA"/>
    <w:rsid w:val="007C1DDA"/>
    <w:rsid w:val="007C250B"/>
    <w:rsid w:val="007C6B80"/>
    <w:rsid w:val="007C719E"/>
    <w:rsid w:val="007D2743"/>
    <w:rsid w:val="007D61DD"/>
    <w:rsid w:val="007D6533"/>
    <w:rsid w:val="007E5AAD"/>
    <w:rsid w:val="007F026F"/>
    <w:rsid w:val="00814DC5"/>
    <w:rsid w:val="008213C6"/>
    <w:rsid w:val="008232F1"/>
    <w:rsid w:val="008268B6"/>
    <w:rsid w:val="0083500A"/>
    <w:rsid w:val="00836FCC"/>
    <w:rsid w:val="00840D96"/>
    <w:rsid w:val="0084355C"/>
    <w:rsid w:val="00847052"/>
    <w:rsid w:val="00850066"/>
    <w:rsid w:val="008614C8"/>
    <w:rsid w:val="008641F9"/>
    <w:rsid w:val="0086508A"/>
    <w:rsid w:val="008656AF"/>
    <w:rsid w:val="00865AD8"/>
    <w:rsid w:val="00867C52"/>
    <w:rsid w:val="008718E9"/>
    <w:rsid w:val="00881FCD"/>
    <w:rsid w:val="0088469E"/>
    <w:rsid w:val="008A42D0"/>
    <w:rsid w:val="008A53AC"/>
    <w:rsid w:val="008A5BFA"/>
    <w:rsid w:val="008B0DDB"/>
    <w:rsid w:val="008B13D8"/>
    <w:rsid w:val="008B6CB5"/>
    <w:rsid w:val="008C1E6A"/>
    <w:rsid w:val="008C22D7"/>
    <w:rsid w:val="008C2DE0"/>
    <w:rsid w:val="008C74F6"/>
    <w:rsid w:val="008D22AC"/>
    <w:rsid w:val="008D2CF1"/>
    <w:rsid w:val="008D3E7A"/>
    <w:rsid w:val="008D4061"/>
    <w:rsid w:val="008D580C"/>
    <w:rsid w:val="008D65AF"/>
    <w:rsid w:val="008E2FBD"/>
    <w:rsid w:val="008E4A47"/>
    <w:rsid w:val="008E688F"/>
    <w:rsid w:val="008F09F2"/>
    <w:rsid w:val="008F0B86"/>
    <w:rsid w:val="008F2BE5"/>
    <w:rsid w:val="008F3A53"/>
    <w:rsid w:val="00905B58"/>
    <w:rsid w:val="00911B1C"/>
    <w:rsid w:val="00913083"/>
    <w:rsid w:val="0091603B"/>
    <w:rsid w:val="00922E50"/>
    <w:rsid w:val="009320CC"/>
    <w:rsid w:val="009415DB"/>
    <w:rsid w:val="00943E6F"/>
    <w:rsid w:val="00946A3D"/>
    <w:rsid w:val="00953524"/>
    <w:rsid w:val="009562E6"/>
    <w:rsid w:val="00956D53"/>
    <w:rsid w:val="009579BB"/>
    <w:rsid w:val="00960A37"/>
    <w:rsid w:val="009630E0"/>
    <w:rsid w:val="009819AC"/>
    <w:rsid w:val="00996ADD"/>
    <w:rsid w:val="009A391E"/>
    <w:rsid w:val="009B2B28"/>
    <w:rsid w:val="009B3B42"/>
    <w:rsid w:val="009B6314"/>
    <w:rsid w:val="009C712A"/>
    <w:rsid w:val="009D74F2"/>
    <w:rsid w:val="009E34E1"/>
    <w:rsid w:val="009F1263"/>
    <w:rsid w:val="009F6D17"/>
    <w:rsid w:val="00A04DBA"/>
    <w:rsid w:val="00A22678"/>
    <w:rsid w:val="00A243D7"/>
    <w:rsid w:val="00A25B0C"/>
    <w:rsid w:val="00A313B6"/>
    <w:rsid w:val="00A32FA0"/>
    <w:rsid w:val="00A37927"/>
    <w:rsid w:val="00A417BC"/>
    <w:rsid w:val="00A514C8"/>
    <w:rsid w:val="00A82D8C"/>
    <w:rsid w:val="00A8439B"/>
    <w:rsid w:val="00A97E57"/>
    <w:rsid w:val="00AA6347"/>
    <w:rsid w:val="00AA7186"/>
    <w:rsid w:val="00AB08BA"/>
    <w:rsid w:val="00AB0E36"/>
    <w:rsid w:val="00AB124A"/>
    <w:rsid w:val="00AB2C58"/>
    <w:rsid w:val="00AC2D4F"/>
    <w:rsid w:val="00AC45ED"/>
    <w:rsid w:val="00AC48F8"/>
    <w:rsid w:val="00AD0D20"/>
    <w:rsid w:val="00AD2F8F"/>
    <w:rsid w:val="00AD4ED3"/>
    <w:rsid w:val="00AD7036"/>
    <w:rsid w:val="00AD7BF1"/>
    <w:rsid w:val="00AE2651"/>
    <w:rsid w:val="00AE45BD"/>
    <w:rsid w:val="00AF6C6F"/>
    <w:rsid w:val="00AF7436"/>
    <w:rsid w:val="00B004D4"/>
    <w:rsid w:val="00B04666"/>
    <w:rsid w:val="00B05046"/>
    <w:rsid w:val="00B07995"/>
    <w:rsid w:val="00B15033"/>
    <w:rsid w:val="00B158E0"/>
    <w:rsid w:val="00B205FA"/>
    <w:rsid w:val="00B34E23"/>
    <w:rsid w:val="00B3517D"/>
    <w:rsid w:val="00B37AA3"/>
    <w:rsid w:val="00B40A8D"/>
    <w:rsid w:val="00B43619"/>
    <w:rsid w:val="00B44E7E"/>
    <w:rsid w:val="00B53CE3"/>
    <w:rsid w:val="00B55E3E"/>
    <w:rsid w:val="00B64EAB"/>
    <w:rsid w:val="00B66C74"/>
    <w:rsid w:val="00B73E4B"/>
    <w:rsid w:val="00B74BE0"/>
    <w:rsid w:val="00B751D5"/>
    <w:rsid w:val="00B77D5A"/>
    <w:rsid w:val="00B928E6"/>
    <w:rsid w:val="00B96B2F"/>
    <w:rsid w:val="00BA1357"/>
    <w:rsid w:val="00BA786F"/>
    <w:rsid w:val="00BA7E56"/>
    <w:rsid w:val="00BB1E04"/>
    <w:rsid w:val="00BB49DB"/>
    <w:rsid w:val="00BC52CE"/>
    <w:rsid w:val="00BC7ED0"/>
    <w:rsid w:val="00BD2DCC"/>
    <w:rsid w:val="00BD7223"/>
    <w:rsid w:val="00BE019D"/>
    <w:rsid w:val="00BE32CE"/>
    <w:rsid w:val="00BE69FC"/>
    <w:rsid w:val="00BF5134"/>
    <w:rsid w:val="00BF520C"/>
    <w:rsid w:val="00BF57E4"/>
    <w:rsid w:val="00BF5C8B"/>
    <w:rsid w:val="00BF7AA3"/>
    <w:rsid w:val="00C01459"/>
    <w:rsid w:val="00C0484E"/>
    <w:rsid w:val="00C063C1"/>
    <w:rsid w:val="00C134F9"/>
    <w:rsid w:val="00C13D3A"/>
    <w:rsid w:val="00C170E6"/>
    <w:rsid w:val="00C205D5"/>
    <w:rsid w:val="00C241F1"/>
    <w:rsid w:val="00C320C1"/>
    <w:rsid w:val="00C37393"/>
    <w:rsid w:val="00C50173"/>
    <w:rsid w:val="00C64DCE"/>
    <w:rsid w:val="00C6500B"/>
    <w:rsid w:val="00C72EDE"/>
    <w:rsid w:val="00C76685"/>
    <w:rsid w:val="00C80652"/>
    <w:rsid w:val="00C91810"/>
    <w:rsid w:val="00C92224"/>
    <w:rsid w:val="00C95648"/>
    <w:rsid w:val="00C967CB"/>
    <w:rsid w:val="00CA1EE5"/>
    <w:rsid w:val="00CA6C36"/>
    <w:rsid w:val="00CA6FB1"/>
    <w:rsid w:val="00CA7770"/>
    <w:rsid w:val="00CB45D8"/>
    <w:rsid w:val="00CB4EDD"/>
    <w:rsid w:val="00CC29DD"/>
    <w:rsid w:val="00CC35A8"/>
    <w:rsid w:val="00CD1946"/>
    <w:rsid w:val="00CD1DC9"/>
    <w:rsid w:val="00CD2F54"/>
    <w:rsid w:val="00CD3D28"/>
    <w:rsid w:val="00CE4002"/>
    <w:rsid w:val="00D0027F"/>
    <w:rsid w:val="00D076F6"/>
    <w:rsid w:val="00D11857"/>
    <w:rsid w:val="00D11C16"/>
    <w:rsid w:val="00D12247"/>
    <w:rsid w:val="00D14A5A"/>
    <w:rsid w:val="00D23749"/>
    <w:rsid w:val="00D31BED"/>
    <w:rsid w:val="00D37409"/>
    <w:rsid w:val="00D444D5"/>
    <w:rsid w:val="00D466CC"/>
    <w:rsid w:val="00D478F8"/>
    <w:rsid w:val="00D51039"/>
    <w:rsid w:val="00D5104F"/>
    <w:rsid w:val="00D51CD9"/>
    <w:rsid w:val="00D53067"/>
    <w:rsid w:val="00D620E2"/>
    <w:rsid w:val="00D631EC"/>
    <w:rsid w:val="00D67C5A"/>
    <w:rsid w:val="00D7681F"/>
    <w:rsid w:val="00D81819"/>
    <w:rsid w:val="00D951F1"/>
    <w:rsid w:val="00DA18BA"/>
    <w:rsid w:val="00DA18D9"/>
    <w:rsid w:val="00DB0044"/>
    <w:rsid w:val="00DB5F2C"/>
    <w:rsid w:val="00DC020E"/>
    <w:rsid w:val="00DC1B13"/>
    <w:rsid w:val="00DC297B"/>
    <w:rsid w:val="00DC4372"/>
    <w:rsid w:val="00DC6754"/>
    <w:rsid w:val="00DD67EE"/>
    <w:rsid w:val="00DE61D0"/>
    <w:rsid w:val="00DE673E"/>
    <w:rsid w:val="00E04C1F"/>
    <w:rsid w:val="00E23FC3"/>
    <w:rsid w:val="00E248FA"/>
    <w:rsid w:val="00E27FCC"/>
    <w:rsid w:val="00E31C62"/>
    <w:rsid w:val="00E33227"/>
    <w:rsid w:val="00E33F7E"/>
    <w:rsid w:val="00E43AB4"/>
    <w:rsid w:val="00E460FC"/>
    <w:rsid w:val="00E47AF1"/>
    <w:rsid w:val="00E502E7"/>
    <w:rsid w:val="00E5044A"/>
    <w:rsid w:val="00E52197"/>
    <w:rsid w:val="00E5372A"/>
    <w:rsid w:val="00E555E1"/>
    <w:rsid w:val="00E5581A"/>
    <w:rsid w:val="00E56808"/>
    <w:rsid w:val="00E60333"/>
    <w:rsid w:val="00E61EDE"/>
    <w:rsid w:val="00E644F6"/>
    <w:rsid w:val="00E66CEC"/>
    <w:rsid w:val="00E738E4"/>
    <w:rsid w:val="00E75835"/>
    <w:rsid w:val="00E76DCA"/>
    <w:rsid w:val="00E838D3"/>
    <w:rsid w:val="00E906A9"/>
    <w:rsid w:val="00E90CF1"/>
    <w:rsid w:val="00E93C36"/>
    <w:rsid w:val="00E97B3C"/>
    <w:rsid w:val="00EA7CCF"/>
    <w:rsid w:val="00EB0AC8"/>
    <w:rsid w:val="00EB709F"/>
    <w:rsid w:val="00EC254D"/>
    <w:rsid w:val="00EC4E97"/>
    <w:rsid w:val="00EC61B6"/>
    <w:rsid w:val="00ED3CE3"/>
    <w:rsid w:val="00ED4221"/>
    <w:rsid w:val="00ED56CE"/>
    <w:rsid w:val="00ED7F39"/>
    <w:rsid w:val="00EE0488"/>
    <w:rsid w:val="00EE3114"/>
    <w:rsid w:val="00EF60EE"/>
    <w:rsid w:val="00EF63B2"/>
    <w:rsid w:val="00F01C04"/>
    <w:rsid w:val="00F01C8D"/>
    <w:rsid w:val="00F053E5"/>
    <w:rsid w:val="00F12150"/>
    <w:rsid w:val="00F12708"/>
    <w:rsid w:val="00F13F41"/>
    <w:rsid w:val="00F17161"/>
    <w:rsid w:val="00F315D7"/>
    <w:rsid w:val="00F320C0"/>
    <w:rsid w:val="00F3349F"/>
    <w:rsid w:val="00F35735"/>
    <w:rsid w:val="00F4152C"/>
    <w:rsid w:val="00F415F1"/>
    <w:rsid w:val="00F42F31"/>
    <w:rsid w:val="00F431C3"/>
    <w:rsid w:val="00F5472F"/>
    <w:rsid w:val="00F54ABF"/>
    <w:rsid w:val="00F65D7E"/>
    <w:rsid w:val="00F72406"/>
    <w:rsid w:val="00F72CB7"/>
    <w:rsid w:val="00F862F5"/>
    <w:rsid w:val="00F94853"/>
    <w:rsid w:val="00F96FBD"/>
    <w:rsid w:val="00FA01E3"/>
    <w:rsid w:val="00FA1525"/>
    <w:rsid w:val="00FB4C05"/>
    <w:rsid w:val="00FB7652"/>
    <w:rsid w:val="00FC2A09"/>
    <w:rsid w:val="00FC2FC1"/>
    <w:rsid w:val="00FD5AF9"/>
    <w:rsid w:val="00FE4EB6"/>
    <w:rsid w:val="00FF1B71"/>
    <w:rsid w:val="00FF249B"/>
    <w:rsid w:val="00FF4659"/>
    <w:rsid w:val="00FF5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caeaca,#cae9ff"/>
    </o:shapedefaults>
    <o:shapelayout v:ext="edit">
      <o:idmap v:ext="edit" data="2"/>
    </o:shapelayout>
  </w:shapeDefaults>
  <w:decimalSymbol w:val="."/>
  <w:listSeparator w:val=","/>
  <w14:docId w14:val="0A28D4AA"/>
  <w14:defaultImageDpi w14:val="32767"/>
  <w15:chartTrackingRefBased/>
  <w15:docId w15:val="{E517BEC3-6838-4A91-B2E9-E01735BC9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unhideWhenUsed="1"/>
    <w:lsdException w:name="Body Text"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qFormat="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91E"/>
    <w:pPr>
      <w:widowControl w:val="0"/>
      <w:jc w:val="both"/>
    </w:pPr>
    <w:rPr>
      <w:sz w:val="21"/>
      <w:szCs w:val="24"/>
    </w:rPr>
  </w:style>
  <w:style w:type="paragraph" w:styleId="1">
    <w:name w:val="heading 1"/>
    <w:basedOn w:val="a"/>
    <w:next w:val="a"/>
    <w:qFormat/>
    <w:rsid w:val="00E04C1F"/>
    <w:pPr>
      <w:keepNext/>
      <w:keepLines/>
      <w:numPr>
        <w:numId w:val="29"/>
      </w:numPr>
      <w:spacing w:line="360" w:lineRule="auto"/>
      <w:outlineLvl w:val="0"/>
    </w:pPr>
    <w:rPr>
      <w:rFonts w:asciiTheme="minorHAnsi" w:eastAsia="仿宋" w:hAnsiTheme="minorHAnsi"/>
      <w:b/>
      <w:bCs/>
      <w:kern w:val="44"/>
      <w:sz w:val="28"/>
      <w:szCs w:val="44"/>
      <w14:ligatures w14:val="none"/>
    </w:rPr>
  </w:style>
  <w:style w:type="paragraph" w:styleId="2">
    <w:name w:val="heading 2"/>
    <w:basedOn w:val="a"/>
    <w:next w:val="a"/>
    <w:rsid w:val="00E04C1F"/>
    <w:pPr>
      <w:keepNext/>
      <w:keepLines/>
      <w:numPr>
        <w:ilvl w:val="1"/>
        <w:numId w:val="29"/>
      </w:numPr>
      <w:spacing w:line="360" w:lineRule="auto"/>
      <w:ind w:left="425" w:firstLine="0"/>
      <w:outlineLvl w:val="1"/>
    </w:pPr>
    <w:rPr>
      <w:rFonts w:asciiTheme="minorHAnsi" w:eastAsia="仿宋" w:hAnsiTheme="minorHAnsi"/>
      <w:b/>
      <w:bCs/>
      <w:sz w:val="24"/>
      <w:szCs w:val="32"/>
      <w14:ligatures w14:val="none"/>
    </w:rPr>
  </w:style>
  <w:style w:type="paragraph" w:styleId="3">
    <w:name w:val="heading 3"/>
    <w:basedOn w:val="a"/>
    <w:next w:val="a"/>
    <w:rsid w:val="00E04C1F"/>
    <w:pPr>
      <w:keepNext/>
      <w:keepLines/>
      <w:numPr>
        <w:ilvl w:val="2"/>
        <w:numId w:val="29"/>
      </w:numPr>
      <w:ind w:left="1418"/>
      <w:outlineLvl w:val="2"/>
    </w:pPr>
    <w:rPr>
      <w:rFonts w:asciiTheme="minorHAnsi" w:eastAsia="仿宋" w:hAnsiTheme="minorHAnsi"/>
      <w:b/>
      <w:bCs/>
      <w:sz w:val="24"/>
      <w:szCs w:val="32"/>
      <w14:ligatures w14:val="none"/>
    </w:rPr>
  </w:style>
  <w:style w:type="paragraph" w:styleId="4">
    <w:name w:val="heading 4"/>
    <w:basedOn w:val="a"/>
    <w:next w:val="a"/>
    <w:link w:val="40"/>
    <w:semiHidden/>
    <w:unhideWhenUsed/>
    <w:qFormat/>
    <w:rsid w:val="00E04C1F"/>
    <w:pPr>
      <w:keepNext/>
      <w:keepLines/>
      <w:numPr>
        <w:ilvl w:val="3"/>
        <w:numId w:val="29"/>
      </w:numPr>
      <w:spacing w:before="280" w:after="290" w:line="376" w:lineRule="auto"/>
      <w:outlineLvl w:val="3"/>
    </w:pPr>
    <w:rPr>
      <w:rFonts w:asciiTheme="majorHAnsi" w:eastAsiaTheme="majorEastAsia" w:hAnsiTheme="majorHAnsi" w:cstheme="majorBidi"/>
      <w:b/>
      <w:bCs/>
      <w:sz w:val="28"/>
      <w:szCs w:val="28"/>
      <w14:ligatures w14:val="none"/>
    </w:rPr>
  </w:style>
  <w:style w:type="paragraph" w:styleId="5">
    <w:name w:val="heading 5"/>
    <w:basedOn w:val="a"/>
    <w:next w:val="a"/>
    <w:link w:val="50"/>
    <w:semiHidden/>
    <w:unhideWhenUsed/>
    <w:qFormat/>
    <w:rsid w:val="00D14A5A"/>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836FCC"/>
    <w:pPr>
      <w:spacing w:line="360" w:lineRule="auto"/>
      <w:ind w:firstLineChars="200" w:firstLine="200"/>
    </w:pPr>
    <w:rPr>
      <w:rFonts w:eastAsia="仿宋"/>
    </w:rPr>
  </w:style>
  <w:style w:type="paragraph" w:customStyle="1" w:styleId="a5">
    <w:name w:val="图表注"/>
    <w:basedOn w:val="a"/>
    <w:qFormat/>
    <w:rsid w:val="00E04C1F"/>
    <w:pPr>
      <w:jc w:val="center"/>
    </w:pPr>
    <w:rPr>
      <w:rFonts w:eastAsia="仿宋"/>
      <w:sz w:val="20"/>
      <w14:ligatures w14:val="none"/>
    </w:rPr>
  </w:style>
  <w:style w:type="paragraph" w:customStyle="1" w:styleId="a6">
    <w:name w:val="公式注"/>
    <w:basedOn w:val="a"/>
    <w:next w:val="a"/>
    <w:rsid w:val="00E04C1F"/>
    <w:pPr>
      <w:jc w:val="right"/>
    </w:pPr>
    <w:rPr>
      <w14:ligatures w14:val="none"/>
    </w:rPr>
  </w:style>
  <w:style w:type="character" w:customStyle="1" w:styleId="a4">
    <w:name w:val="正文文本 字符"/>
    <w:basedOn w:val="a0"/>
    <w:link w:val="a3"/>
    <w:qFormat/>
    <w:rsid w:val="00836FCC"/>
    <w:rPr>
      <w:rFonts w:eastAsia="仿宋"/>
      <w:sz w:val="21"/>
      <w:szCs w:val="24"/>
    </w:rPr>
  </w:style>
  <w:style w:type="paragraph" w:styleId="a7">
    <w:name w:val="header"/>
    <w:basedOn w:val="a"/>
    <w:link w:val="a8"/>
    <w:semiHidden/>
    <w:rsid w:val="00E5581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semiHidden/>
    <w:rsid w:val="00E5581A"/>
    <w:rPr>
      <w:kern w:val="2"/>
      <w:sz w:val="18"/>
      <w:szCs w:val="18"/>
    </w:rPr>
  </w:style>
  <w:style w:type="paragraph" w:styleId="a9">
    <w:name w:val="footer"/>
    <w:basedOn w:val="a"/>
    <w:link w:val="aa"/>
    <w:semiHidden/>
    <w:rsid w:val="00E5581A"/>
    <w:pPr>
      <w:tabs>
        <w:tab w:val="center" w:pos="4153"/>
        <w:tab w:val="right" w:pos="8306"/>
      </w:tabs>
      <w:snapToGrid w:val="0"/>
      <w:jc w:val="left"/>
    </w:pPr>
    <w:rPr>
      <w:sz w:val="18"/>
      <w:szCs w:val="18"/>
    </w:rPr>
  </w:style>
  <w:style w:type="character" w:customStyle="1" w:styleId="aa">
    <w:name w:val="页脚 字符"/>
    <w:basedOn w:val="a0"/>
    <w:link w:val="a9"/>
    <w:semiHidden/>
    <w:rsid w:val="00E5581A"/>
    <w:rPr>
      <w:kern w:val="2"/>
      <w:sz w:val="18"/>
      <w:szCs w:val="18"/>
    </w:rPr>
  </w:style>
  <w:style w:type="character" w:styleId="ab">
    <w:name w:val="Emphasis"/>
    <w:basedOn w:val="a0"/>
    <w:rsid w:val="00DC1B13"/>
    <w:rPr>
      <w:rFonts w:ascii="Arial Black" w:eastAsia="黑体" w:hAnsi="Arial Black"/>
      <w:b/>
      <w:i w:val="0"/>
      <w:iCs/>
    </w:rPr>
  </w:style>
  <w:style w:type="paragraph" w:customStyle="1" w:styleId="-">
    <w:name w:val="正文-表格"/>
    <w:basedOn w:val="a"/>
    <w:link w:val="-0"/>
    <w:qFormat/>
    <w:rsid w:val="00E04C1F"/>
    <w:pPr>
      <w:jc w:val="center"/>
    </w:pPr>
  </w:style>
  <w:style w:type="character" w:customStyle="1" w:styleId="-0">
    <w:name w:val="正文-表格 字符"/>
    <w:basedOn w:val="a0"/>
    <w:link w:val="-"/>
    <w:qFormat/>
    <w:rsid w:val="00E04C1F"/>
    <w:rPr>
      <w:sz w:val="21"/>
      <w:szCs w:val="24"/>
    </w:rPr>
  </w:style>
  <w:style w:type="character" w:customStyle="1" w:styleId="40">
    <w:name w:val="标题 4 字符"/>
    <w:basedOn w:val="a0"/>
    <w:link w:val="4"/>
    <w:semiHidden/>
    <w:rsid w:val="00E04C1F"/>
    <w:rPr>
      <w:rFonts w:asciiTheme="majorHAnsi" w:eastAsiaTheme="majorEastAsia" w:hAnsiTheme="majorHAnsi" w:cstheme="majorBidi"/>
      <w:b/>
      <w:bCs/>
      <w:sz w:val="28"/>
      <w:szCs w:val="28"/>
      <w14:ligatures w14:val="none"/>
    </w:rPr>
  </w:style>
  <w:style w:type="paragraph" w:styleId="ac">
    <w:name w:val="caption"/>
    <w:basedOn w:val="a"/>
    <w:next w:val="a"/>
    <w:semiHidden/>
    <w:qFormat/>
    <w:rsid w:val="00E04C1F"/>
    <w:rPr>
      <w:rFonts w:asciiTheme="majorHAnsi" w:eastAsia="仿宋" w:hAnsiTheme="majorHAnsi" w:cstheme="majorBidi"/>
      <w:sz w:val="20"/>
      <w:szCs w:val="20"/>
      <w14:ligatures w14:val="none"/>
    </w:rPr>
  </w:style>
  <w:style w:type="paragraph" w:styleId="ad">
    <w:name w:val="footnote text"/>
    <w:basedOn w:val="a"/>
    <w:link w:val="ae"/>
    <w:semiHidden/>
    <w:rsid w:val="00D51039"/>
    <w:pPr>
      <w:snapToGrid w:val="0"/>
      <w:jc w:val="left"/>
    </w:pPr>
    <w:rPr>
      <w:sz w:val="18"/>
      <w:szCs w:val="18"/>
    </w:rPr>
  </w:style>
  <w:style w:type="character" w:customStyle="1" w:styleId="ae">
    <w:name w:val="脚注文本 字符"/>
    <w:basedOn w:val="a0"/>
    <w:link w:val="ad"/>
    <w:semiHidden/>
    <w:rsid w:val="00D51039"/>
    <w:rPr>
      <w:sz w:val="18"/>
      <w:szCs w:val="18"/>
    </w:rPr>
  </w:style>
  <w:style w:type="paragraph" w:styleId="af">
    <w:name w:val="Title"/>
    <w:basedOn w:val="a"/>
    <w:next w:val="a"/>
    <w:link w:val="af0"/>
    <w:qFormat/>
    <w:rsid w:val="00D51039"/>
    <w:pPr>
      <w:spacing w:before="240" w:after="60"/>
      <w:jc w:val="center"/>
      <w:outlineLvl w:val="0"/>
    </w:pPr>
    <w:rPr>
      <w:rFonts w:asciiTheme="majorHAnsi" w:eastAsiaTheme="majorEastAsia" w:hAnsiTheme="majorHAnsi" w:cstheme="majorBidi"/>
      <w:b/>
      <w:bCs/>
      <w:sz w:val="32"/>
      <w:szCs w:val="32"/>
    </w:rPr>
  </w:style>
  <w:style w:type="character" w:customStyle="1" w:styleId="af0">
    <w:name w:val="标题 字符"/>
    <w:basedOn w:val="a0"/>
    <w:link w:val="af"/>
    <w:rsid w:val="00D51039"/>
    <w:rPr>
      <w:rFonts w:asciiTheme="majorHAnsi" w:eastAsiaTheme="majorEastAsia" w:hAnsiTheme="majorHAnsi" w:cstheme="majorBidi"/>
      <w:b/>
      <w:bCs/>
      <w:sz w:val="32"/>
      <w:szCs w:val="32"/>
    </w:rPr>
  </w:style>
  <w:style w:type="table" w:styleId="af1">
    <w:name w:val="Table Grid"/>
    <w:basedOn w:val="a1"/>
    <w:uiPriority w:val="39"/>
    <w:qFormat/>
    <w:locked/>
    <w:rsid w:val="00723D8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2">
    <w:name w:val="三线表"/>
    <w:basedOn w:val="a1"/>
    <w:uiPriority w:val="42"/>
    <w:locked/>
    <w:rsid w:val="00BA7E56"/>
    <w:rPr>
      <w:rFonts w:asciiTheme="minorHAnsi" w:eastAsia="Times New Roman" w:hAnsiTheme="minorHAnsi" w:cstheme="minorBidi"/>
      <w:kern w:val="0"/>
      <w:sz w:val="22"/>
      <w:szCs w:val="22"/>
      <w:lang w:eastAsia="en-US"/>
      <w14:ligatures w14:val="none"/>
    </w:rPr>
    <w:tblPr>
      <w:tblBorders>
        <w:top w:val="single" w:sz="18" w:space="0" w:color="auto"/>
        <w:bottom w:val="single" w:sz="18" w:space="0" w:color="auto"/>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50">
    <w:name w:val="标题 5 字符"/>
    <w:basedOn w:val="a0"/>
    <w:link w:val="5"/>
    <w:semiHidden/>
    <w:rsid w:val="00D14A5A"/>
    <w:rPr>
      <w:b/>
      <w:bCs/>
      <w:sz w:val="28"/>
      <w:szCs w:val="28"/>
    </w:rPr>
  </w:style>
  <w:style w:type="paragraph" w:styleId="af3">
    <w:name w:val="Normal (Web)"/>
    <w:basedOn w:val="a"/>
    <w:semiHidden/>
    <w:rsid w:val="0086508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2070">
      <w:bodyDiv w:val="1"/>
      <w:marLeft w:val="0"/>
      <w:marRight w:val="0"/>
      <w:marTop w:val="0"/>
      <w:marBottom w:val="0"/>
      <w:divBdr>
        <w:top w:val="none" w:sz="0" w:space="0" w:color="auto"/>
        <w:left w:val="none" w:sz="0" w:space="0" w:color="auto"/>
        <w:bottom w:val="none" w:sz="0" w:space="0" w:color="auto"/>
        <w:right w:val="none" w:sz="0" w:space="0" w:color="auto"/>
      </w:divBdr>
    </w:div>
    <w:div w:id="609892999">
      <w:bodyDiv w:val="1"/>
      <w:marLeft w:val="0"/>
      <w:marRight w:val="0"/>
      <w:marTop w:val="0"/>
      <w:marBottom w:val="0"/>
      <w:divBdr>
        <w:top w:val="none" w:sz="0" w:space="0" w:color="auto"/>
        <w:left w:val="none" w:sz="0" w:space="0" w:color="auto"/>
        <w:bottom w:val="none" w:sz="0" w:space="0" w:color="auto"/>
        <w:right w:val="none" w:sz="0" w:space="0" w:color="auto"/>
      </w:divBdr>
    </w:div>
    <w:div w:id="643776734">
      <w:bodyDiv w:val="1"/>
      <w:marLeft w:val="0"/>
      <w:marRight w:val="0"/>
      <w:marTop w:val="0"/>
      <w:marBottom w:val="0"/>
      <w:divBdr>
        <w:top w:val="none" w:sz="0" w:space="0" w:color="auto"/>
        <w:left w:val="none" w:sz="0" w:space="0" w:color="auto"/>
        <w:bottom w:val="none" w:sz="0" w:space="0" w:color="auto"/>
        <w:right w:val="none" w:sz="0" w:space="0" w:color="auto"/>
      </w:divBdr>
    </w:div>
    <w:div w:id="723286316">
      <w:bodyDiv w:val="1"/>
      <w:marLeft w:val="0"/>
      <w:marRight w:val="0"/>
      <w:marTop w:val="0"/>
      <w:marBottom w:val="0"/>
      <w:divBdr>
        <w:top w:val="none" w:sz="0" w:space="0" w:color="auto"/>
        <w:left w:val="none" w:sz="0" w:space="0" w:color="auto"/>
        <w:bottom w:val="none" w:sz="0" w:space="0" w:color="auto"/>
        <w:right w:val="none" w:sz="0" w:space="0" w:color="auto"/>
      </w:divBdr>
    </w:div>
    <w:div w:id="1059790581">
      <w:bodyDiv w:val="1"/>
      <w:marLeft w:val="0"/>
      <w:marRight w:val="0"/>
      <w:marTop w:val="0"/>
      <w:marBottom w:val="0"/>
      <w:divBdr>
        <w:top w:val="none" w:sz="0" w:space="0" w:color="auto"/>
        <w:left w:val="none" w:sz="0" w:space="0" w:color="auto"/>
        <w:bottom w:val="none" w:sz="0" w:space="0" w:color="auto"/>
        <w:right w:val="none" w:sz="0" w:space="0" w:color="auto"/>
      </w:divBdr>
    </w:div>
    <w:div w:id="1145202243">
      <w:bodyDiv w:val="1"/>
      <w:marLeft w:val="0"/>
      <w:marRight w:val="0"/>
      <w:marTop w:val="0"/>
      <w:marBottom w:val="0"/>
      <w:divBdr>
        <w:top w:val="none" w:sz="0" w:space="0" w:color="auto"/>
        <w:left w:val="none" w:sz="0" w:space="0" w:color="auto"/>
        <w:bottom w:val="none" w:sz="0" w:space="0" w:color="auto"/>
        <w:right w:val="none" w:sz="0" w:space="0" w:color="auto"/>
      </w:divBdr>
    </w:div>
    <w:div w:id="1161238772">
      <w:bodyDiv w:val="1"/>
      <w:marLeft w:val="0"/>
      <w:marRight w:val="0"/>
      <w:marTop w:val="0"/>
      <w:marBottom w:val="0"/>
      <w:divBdr>
        <w:top w:val="none" w:sz="0" w:space="0" w:color="auto"/>
        <w:left w:val="none" w:sz="0" w:space="0" w:color="auto"/>
        <w:bottom w:val="none" w:sz="0" w:space="0" w:color="auto"/>
        <w:right w:val="none" w:sz="0" w:space="0" w:color="auto"/>
      </w:divBdr>
    </w:div>
    <w:div w:id="2100059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8103\AppData\Roaming\Microsoft\Templates\&#35770;&#25991;&#24605;&#3633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65FD7-005E-407F-9073-FB762AA25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论文思路</Template>
  <TotalTime>3</TotalTime>
  <Pages>2</Pages>
  <Words>433</Words>
  <Characters>2471</Characters>
  <Application>Microsoft Office Word</Application>
  <DocSecurity>0</DocSecurity>
  <Lines>20</Lines>
  <Paragraphs>5</Paragraphs>
  <ScaleCrop>false</ScaleCrop>
  <Company>ZJU</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职海杰</dc:creator>
  <cp:keywords/>
  <dc:description/>
  <cp:lastModifiedBy>HAIJIE ZHI</cp:lastModifiedBy>
  <cp:revision>2</cp:revision>
  <dcterms:created xsi:type="dcterms:W3CDTF">2026-04-12T12:45:00Z</dcterms:created>
  <dcterms:modified xsi:type="dcterms:W3CDTF">2026-04-12T12:48:00Z</dcterms:modified>
</cp:coreProperties>
</file>